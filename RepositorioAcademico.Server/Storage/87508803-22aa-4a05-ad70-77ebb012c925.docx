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6"/>
        <w:gridCol w:w="6502"/>
      </w:tblGrid>
      <w:tr w:rsidR="002C2CDD" w:rsidRPr="00333CD3" w14:paraId="775E5706" w14:textId="77777777" w:rsidTr="00130104">
        <w:trPr>
          <w:trHeight w:val="12679"/>
        </w:trPr>
        <w:tc>
          <w:tcPr>
            <w:tcW w:w="3676" w:type="dxa"/>
            <w:tcMar>
              <w:top w:w="504" w:type="dxa"/>
              <w:right w:w="720" w:type="dxa"/>
            </w:tcMar>
          </w:tcPr>
          <w:p w14:paraId="7BE3F5CD" w14:textId="12614525" w:rsidR="00523479" w:rsidRDefault="006D528A" w:rsidP="001B76FA">
            <w:pPr>
              <w:pStyle w:val="Iniciales"/>
              <w:ind w:left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554994A" wp14:editId="5CB44037">
                  <wp:simplePos x="0" y="0"/>
                  <wp:positionH relativeFrom="column">
                    <wp:posOffset>2272</wp:posOffset>
                  </wp:positionH>
                  <wp:positionV relativeFrom="paragraph">
                    <wp:posOffset>284</wp:posOffset>
                  </wp:positionV>
                  <wp:extent cx="1783364" cy="2290825"/>
                  <wp:effectExtent l="0" t="0" r="0" b="0"/>
                  <wp:wrapNone/>
                  <wp:docPr id="20470279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730" cy="229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59C31D" w14:textId="77777777" w:rsidR="004801E9" w:rsidRDefault="004801E9" w:rsidP="007569C1">
            <w:pPr>
              <w:pStyle w:val="Ttulo3"/>
            </w:pPr>
          </w:p>
          <w:p w14:paraId="559F234C" w14:textId="77777777" w:rsidR="004801E9" w:rsidRDefault="004801E9" w:rsidP="007569C1">
            <w:pPr>
              <w:pStyle w:val="Ttulo3"/>
            </w:pPr>
          </w:p>
          <w:p w14:paraId="551A0CE0" w14:textId="77777777" w:rsidR="00A50939" w:rsidRPr="00333CD3" w:rsidRDefault="001A00C3" w:rsidP="007569C1">
            <w:pPr>
              <w:pStyle w:val="Ttulo3"/>
            </w:pPr>
            <w:r>
              <w:t>Conocimientos</w:t>
            </w:r>
          </w:p>
          <w:p w14:paraId="636CC74A" w14:textId="77777777" w:rsidR="002C2CDD" w:rsidRPr="00947FFE" w:rsidRDefault="00947FFE" w:rsidP="007569C1">
            <w:pPr>
              <w:rPr>
                <w:sz w:val="18"/>
              </w:rPr>
            </w:pPr>
            <w:r w:rsidRPr="00947FFE">
              <w:rPr>
                <w:sz w:val="18"/>
              </w:rPr>
              <w:t>Diversos conocimien</w:t>
            </w:r>
            <w:r w:rsidR="00471854">
              <w:rPr>
                <w:sz w:val="18"/>
              </w:rPr>
              <w:t>tos en áreas de sistemas de computación</w:t>
            </w:r>
            <w:r w:rsidRPr="00947FFE">
              <w:rPr>
                <w:sz w:val="18"/>
              </w:rPr>
              <w:t>.</w:t>
            </w:r>
          </w:p>
          <w:p w14:paraId="5F263A85" w14:textId="77777777" w:rsidR="00947FFE" w:rsidRPr="00947FFE" w:rsidRDefault="00471854" w:rsidP="00947FFE">
            <w:pPr>
              <w:pStyle w:val="Prrafodelista"/>
              <w:numPr>
                <w:ilvl w:val="0"/>
                <w:numId w:val="1"/>
              </w:numPr>
              <w:rPr>
                <w:sz w:val="18"/>
              </w:rPr>
            </w:pPr>
            <w:r>
              <w:rPr>
                <w:sz w:val="18"/>
              </w:rPr>
              <w:t>Word</w:t>
            </w:r>
            <w:r w:rsidR="00947FFE" w:rsidRPr="00947FFE">
              <w:rPr>
                <w:sz w:val="18"/>
              </w:rPr>
              <w:t xml:space="preserve"> | Alto</w:t>
            </w:r>
          </w:p>
          <w:p w14:paraId="589FFBF2" w14:textId="77777777" w:rsidR="00947FFE" w:rsidRPr="00947FFE" w:rsidRDefault="00471854" w:rsidP="00947FFE">
            <w:pPr>
              <w:pStyle w:val="Prrafodelista"/>
              <w:numPr>
                <w:ilvl w:val="0"/>
                <w:numId w:val="1"/>
              </w:numPr>
              <w:rPr>
                <w:sz w:val="18"/>
              </w:rPr>
            </w:pPr>
            <w:r>
              <w:rPr>
                <w:sz w:val="18"/>
              </w:rPr>
              <w:t>Excel</w:t>
            </w:r>
            <w:r w:rsidR="00947FFE" w:rsidRPr="00947FFE">
              <w:rPr>
                <w:sz w:val="18"/>
              </w:rPr>
              <w:t>| Intermedio</w:t>
            </w:r>
          </w:p>
          <w:p w14:paraId="0C9167E1" w14:textId="77777777" w:rsidR="00947FFE" w:rsidRPr="00947FFE" w:rsidRDefault="00471854" w:rsidP="00947FFE">
            <w:pPr>
              <w:pStyle w:val="Prrafodelista"/>
              <w:numPr>
                <w:ilvl w:val="0"/>
                <w:numId w:val="1"/>
              </w:numPr>
              <w:rPr>
                <w:sz w:val="18"/>
              </w:rPr>
            </w:pPr>
            <w:r>
              <w:rPr>
                <w:sz w:val="18"/>
              </w:rPr>
              <w:t>Power Point</w:t>
            </w:r>
            <w:r w:rsidR="000149EF">
              <w:rPr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 w:rsidR="00947FFE" w:rsidRPr="00947FFE">
              <w:rPr>
                <w:sz w:val="18"/>
              </w:rPr>
              <w:t>Alto</w:t>
            </w:r>
          </w:p>
          <w:p w14:paraId="414AEAF8" w14:textId="77777777" w:rsidR="000149EF" w:rsidRDefault="00471854" w:rsidP="000149EF">
            <w:pPr>
              <w:pStyle w:val="Prrafodelista"/>
              <w:numPr>
                <w:ilvl w:val="0"/>
                <w:numId w:val="1"/>
              </w:numPr>
              <w:rPr>
                <w:sz w:val="18"/>
              </w:rPr>
            </w:pPr>
            <w:r>
              <w:rPr>
                <w:sz w:val="18"/>
              </w:rPr>
              <w:t>Internet</w:t>
            </w:r>
            <w:r w:rsidR="000149EF">
              <w:rPr>
                <w:sz w:val="18"/>
              </w:rPr>
              <w:t xml:space="preserve"> </w:t>
            </w:r>
            <w:r w:rsidR="00947FFE" w:rsidRPr="00947FFE">
              <w:rPr>
                <w:sz w:val="18"/>
              </w:rPr>
              <w:t>|Alto</w:t>
            </w:r>
          </w:p>
          <w:p w14:paraId="722509D4" w14:textId="77777777" w:rsidR="002D3A49" w:rsidRDefault="000149EF" w:rsidP="000149EF">
            <w:pPr>
              <w:pStyle w:val="Prrafodelista"/>
              <w:numPr>
                <w:ilvl w:val="0"/>
                <w:numId w:val="1"/>
              </w:numPr>
              <w:rPr>
                <w:sz w:val="18"/>
              </w:rPr>
            </w:pPr>
            <w:r>
              <w:rPr>
                <w:sz w:val="18"/>
              </w:rPr>
              <w:t xml:space="preserve">Mant. de </w:t>
            </w:r>
            <w:proofErr w:type="spellStart"/>
            <w:r>
              <w:rPr>
                <w:sz w:val="18"/>
              </w:rPr>
              <w:t>pc´s</w:t>
            </w:r>
            <w:proofErr w:type="spellEnd"/>
            <w:r>
              <w:rPr>
                <w:sz w:val="18"/>
              </w:rPr>
              <w:t xml:space="preserve"> </w:t>
            </w:r>
            <w:r w:rsidRPr="00947FFE">
              <w:rPr>
                <w:sz w:val="18"/>
              </w:rPr>
              <w:t>|</w:t>
            </w:r>
            <w:r>
              <w:rPr>
                <w:sz w:val="18"/>
              </w:rPr>
              <w:t>Alto</w:t>
            </w:r>
          </w:p>
          <w:p w14:paraId="79FA2FD8" w14:textId="2074F710" w:rsidR="008F0298" w:rsidRDefault="008F0298" w:rsidP="000149EF">
            <w:pPr>
              <w:pStyle w:val="Prrafodelista"/>
              <w:numPr>
                <w:ilvl w:val="0"/>
                <w:numId w:val="1"/>
              </w:numPr>
              <w:rPr>
                <w:sz w:val="18"/>
              </w:rPr>
            </w:pPr>
            <w:r>
              <w:rPr>
                <w:sz w:val="18"/>
              </w:rPr>
              <w:t xml:space="preserve">Photoshop </w:t>
            </w:r>
            <w:r w:rsidRPr="00947FFE">
              <w:rPr>
                <w:sz w:val="18"/>
              </w:rPr>
              <w:t>|</w:t>
            </w:r>
            <w:r>
              <w:rPr>
                <w:sz w:val="18"/>
              </w:rPr>
              <w:t>Alto</w:t>
            </w:r>
          </w:p>
          <w:p w14:paraId="352A9610" w14:textId="7540AAE6" w:rsidR="008F0298" w:rsidRDefault="008F0298" w:rsidP="000149EF">
            <w:pPr>
              <w:pStyle w:val="Prrafodelista"/>
              <w:numPr>
                <w:ilvl w:val="0"/>
                <w:numId w:val="1"/>
              </w:numPr>
              <w:rPr>
                <w:sz w:val="18"/>
              </w:rPr>
            </w:pPr>
            <w:r>
              <w:rPr>
                <w:sz w:val="18"/>
              </w:rPr>
              <w:t xml:space="preserve">Ilustrador </w:t>
            </w:r>
            <w:r w:rsidRPr="00947FFE">
              <w:rPr>
                <w:sz w:val="18"/>
              </w:rPr>
              <w:t>|</w:t>
            </w:r>
            <w:r>
              <w:rPr>
                <w:sz w:val="18"/>
              </w:rPr>
              <w:t>Alto</w:t>
            </w:r>
          </w:p>
          <w:p w14:paraId="11F6ECC6" w14:textId="77777777" w:rsidR="000149EF" w:rsidRPr="000149EF" w:rsidRDefault="000149EF" w:rsidP="000149EF">
            <w:pPr>
              <w:pStyle w:val="Prrafodelista"/>
              <w:rPr>
                <w:sz w:val="18"/>
              </w:rPr>
            </w:pPr>
          </w:p>
          <w:p w14:paraId="48E62AFE" w14:textId="77777777" w:rsidR="002D3A49" w:rsidRDefault="002D3A49" w:rsidP="002D3A49">
            <w:pPr>
              <w:rPr>
                <w:sz w:val="18"/>
              </w:rPr>
            </w:pPr>
            <w:r>
              <w:rPr>
                <w:sz w:val="18"/>
              </w:rPr>
              <w:t>Conocimientos de inglés.</w:t>
            </w:r>
          </w:p>
          <w:p w14:paraId="410C1B8E" w14:textId="77777777" w:rsidR="002D3A49" w:rsidRPr="002D3A49" w:rsidRDefault="002D3A49" w:rsidP="002D3A49">
            <w:pPr>
              <w:pStyle w:val="Prrafodelista"/>
              <w:numPr>
                <w:ilvl w:val="0"/>
                <w:numId w:val="1"/>
              </w:numPr>
              <w:rPr>
                <w:sz w:val="18"/>
              </w:rPr>
            </w:pPr>
            <w:r>
              <w:rPr>
                <w:sz w:val="18"/>
              </w:rPr>
              <w:t xml:space="preserve">Ingles técnico | </w:t>
            </w:r>
            <w:r w:rsidR="00E601CC">
              <w:rPr>
                <w:sz w:val="18"/>
              </w:rPr>
              <w:t>básico.</w:t>
            </w:r>
          </w:p>
          <w:p w14:paraId="0889E2CB" w14:textId="77777777" w:rsidR="002C2CDD" w:rsidRPr="00333CD3" w:rsidRDefault="00000000" w:rsidP="007569C1">
            <w:pPr>
              <w:pStyle w:val="Ttulo3"/>
            </w:pPr>
            <w:sdt>
              <w:sdtPr>
                <w:alias w:val="Aptitudes:"/>
                <w:tag w:val="Aptitudes:"/>
                <w:id w:val="1490835561"/>
                <w:placeholder>
                  <w:docPart w:val="686DC2B6D1F344F48FFD0B2306B98691"/>
                </w:placeholder>
                <w:temporary/>
                <w:showingPlcHdr/>
              </w:sdtPr>
              <w:sdtContent>
                <w:r w:rsidR="002C2CDD" w:rsidRPr="00333CD3">
                  <w:rPr>
                    <w:lang w:bidi="es-ES"/>
                  </w:rPr>
                  <w:t>Aptitudes</w:t>
                </w:r>
              </w:sdtContent>
            </w:sdt>
          </w:p>
          <w:p w14:paraId="2CCE2ECF" w14:textId="77777777" w:rsidR="00741125" w:rsidRDefault="002D3A49" w:rsidP="002D3A49">
            <w:pPr>
              <w:pStyle w:val="Prrafodelista"/>
              <w:numPr>
                <w:ilvl w:val="0"/>
                <w:numId w:val="1"/>
              </w:numPr>
            </w:pPr>
            <w:r>
              <w:t>Aprendizaje rápido.</w:t>
            </w:r>
          </w:p>
          <w:p w14:paraId="7CE6835A" w14:textId="77777777" w:rsidR="002D3A49" w:rsidRDefault="002D3A49" w:rsidP="002D3A49">
            <w:pPr>
              <w:pStyle w:val="Prrafodelista"/>
              <w:numPr>
                <w:ilvl w:val="0"/>
                <w:numId w:val="1"/>
              </w:numPr>
            </w:pPr>
            <w:r>
              <w:t>Empeño y detalle en el trabajo.</w:t>
            </w:r>
          </w:p>
          <w:p w14:paraId="324A10D4" w14:textId="77777777" w:rsidR="002D3A49" w:rsidRPr="00333CD3" w:rsidRDefault="002D3A49" w:rsidP="002D3A49">
            <w:pPr>
              <w:pStyle w:val="Prrafodelista"/>
              <w:numPr>
                <w:ilvl w:val="0"/>
                <w:numId w:val="1"/>
              </w:numPr>
            </w:pPr>
            <w:r>
              <w:t>Polivalencia.</w:t>
            </w:r>
          </w:p>
        </w:tc>
        <w:tc>
          <w:tcPr>
            <w:tcW w:w="6502" w:type="dxa"/>
            <w:tcMar>
              <w:top w:w="504" w:type="dxa"/>
              <w:left w:w="0" w:type="dxa"/>
            </w:tcMar>
          </w:tcPr>
          <w:tbl>
            <w:tblPr>
              <w:tblStyle w:val="Tablaconcuadrcula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</w:tblPr>
            <w:tblGrid>
              <w:gridCol w:w="6502"/>
            </w:tblGrid>
            <w:tr w:rsidR="00C612DA" w:rsidRPr="00333CD3" w14:paraId="35114A90" w14:textId="77777777" w:rsidTr="00130104">
              <w:trPr>
                <w:trHeight w:hRule="exact" w:val="1081"/>
              </w:trPr>
              <w:tc>
                <w:tcPr>
                  <w:tcW w:w="6055" w:type="dxa"/>
                  <w:vAlign w:val="center"/>
                </w:tcPr>
                <w:p w14:paraId="5E7455AD" w14:textId="77777777" w:rsidR="00C612DA" w:rsidRPr="006D26E3" w:rsidRDefault="00000000" w:rsidP="00C612DA">
                  <w:pPr>
                    <w:pStyle w:val="Ttulo1"/>
                    <w:rPr>
                      <w:sz w:val="22"/>
                    </w:rPr>
                  </w:pPr>
                  <w:sdt>
                    <w:sdtPr>
                      <w:rPr>
                        <w:sz w:val="22"/>
                      </w:rPr>
                      <w:alias w:val="Su nombre:"/>
                      <w:tag w:val="Su nombre:"/>
                      <w:id w:val="1982421306"/>
                      <w:placeholder>
                        <w:docPart w:val="C9F1C43DBEEC40E5BE2C961D4DA4731D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:text w:multiLine="1"/>
                    </w:sdtPr>
                    <w:sdtContent>
                      <w:r w:rsidR="00471854">
                        <w:rPr>
                          <w:sz w:val="22"/>
                        </w:rPr>
                        <w:t>daniel santos inestroza orozco</w:t>
                      </w:r>
                    </w:sdtContent>
                  </w:sdt>
                </w:p>
                <w:p w14:paraId="3007C4AF" w14:textId="5F2E5672" w:rsidR="00C612DA" w:rsidRPr="00333CD3" w:rsidRDefault="00000000" w:rsidP="00E02DCD">
                  <w:pPr>
                    <w:pStyle w:val="Ttulo2"/>
                  </w:pPr>
                  <w:sdt>
                    <w:sdtPr>
                      <w:alias w:val="Profesión o sector:"/>
                      <w:tag w:val="Profesión o sector:"/>
                      <w:id w:val="-83681269"/>
                      <w:placeholder>
                        <w:docPart w:val="59282174043C43AE9B05BCCE39E7D0CD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:text w:multiLine="1"/>
                    </w:sdtPr>
                    <w:sdtContent>
                      <w:r w:rsidR="00053E9B" w:rsidRPr="00471854">
                        <w:rPr>
                          <w:caps w:val="0"/>
                        </w:rPr>
                        <w:t>Ing. En sistemas</w:t>
                      </w:r>
                      <w:r w:rsidR="00053E9B" w:rsidRPr="00471854">
                        <w:br/>
                      </w:r>
                      <w:r w:rsidR="00471854" w:rsidRPr="00471854">
                        <w:rPr>
                          <w:caps w:val="0"/>
                        </w:rPr>
                        <w:t>Ocotal</w:t>
                      </w:r>
                      <w:r w:rsidR="00053E9B" w:rsidRPr="00471854">
                        <w:rPr>
                          <w:caps w:val="0"/>
                        </w:rPr>
                        <w:t xml:space="preserve">, </w:t>
                      </w:r>
                      <w:r w:rsidR="00471854" w:rsidRPr="00471854">
                        <w:rPr>
                          <w:caps w:val="0"/>
                        </w:rPr>
                        <w:t>Nueva Segovia, 20 de agosto de 1994</w:t>
                      </w:r>
                      <w:r w:rsidR="00471854" w:rsidRPr="00471854">
                        <w:rPr>
                          <w:caps w:val="0"/>
                        </w:rPr>
                        <w:br/>
                      </w:r>
                      <w:r w:rsidR="006D528A" w:rsidRPr="00471854">
                        <w:rPr>
                          <w:caps w:val="0"/>
                        </w:rPr>
                        <w:t>nicaragüense</w:t>
                      </w:r>
                      <w:r w:rsidR="00471854" w:rsidRPr="00471854">
                        <w:rPr>
                          <w:caps w:val="0"/>
                        </w:rPr>
                        <w:br/>
                        <w:t xml:space="preserve">Bo. Noel Wellock; De Disnorte 3c.E 1c.N. </w:t>
                      </w:r>
                      <w:r w:rsidR="00053E9B" w:rsidRPr="00471854">
                        <w:rPr>
                          <w:caps w:val="0"/>
                        </w:rPr>
                        <w:t>Ocotal</w:t>
                      </w:r>
                      <w:r w:rsidR="00053E9B" w:rsidRPr="00471854">
                        <w:br/>
                      </w:r>
                      <w:r w:rsidR="00053E9B" w:rsidRPr="00471854">
                        <w:rPr>
                          <w:caps w:val="0"/>
                        </w:rPr>
                        <w:t>Soltero</w:t>
                      </w:r>
                      <w:r w:rsidR="00053E9B" w:rsidRPr="00471854">
                        <w:rPr>
                          <w:caps w:val="0"/>
                        </w:rPr>
                        <w:br/>
                      </w:r>
                      <w:r w:rsidR="00471854">
                        <w:t>481-200894-0002C</w:t>
                      </w:r>
                    </w:sdtContent>
                  </w:sdt>
                </w:p>
              </w:tc>
            </w:tr>
          </w:tbl>
          <w:p w14:paraId="736639BF" w14:textId="77777777" w:rsidR="002C2CDD" w:rsidRPr="00333CD3" w:rsidRDefault="00000000" w:rsidP="007569C1">
            <w:pPr>
              <w:pStyle w:val="Ttulo3"/>
            </w:pPr>
            <w:r>
              <w:rPr>
                <w:noProof/>
                <w:lang w:val="es-NI" w:eastAsia="es-NI"/>
              </w:rPr>
              <w:pict w14:anchorId="4AB471C9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2050" type="#_x0000_t202" style="position:absolute;margin-left:0;margin-top:0;width:312.5pt;height:23pt;z-index:251659264;visibility:visible;mso-wrap-distance-top:3.6pt;mso-wrap-distance-bottom:3.6pt;mso-position-horizontal:center;mso-position-horizontal-relative:margin;mso-position-vertical:top;mso-position-vertic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" filled="f" stroked="f">
                  <v:textbox style="mso-next-textbox:#Cuadro de texto 2">
                    <w:txbxContent>
                      <w:p w14:paraId="783F7CEC" w14:textId="77777777" w:rsidR="00053E9B" w:rsidRPr="00053E9B" w:rsidRDefault="00053E9B" w:rsidP="00053E9B">
                        <w:pPr>
                          <w:pStyle w:val="Ttulo1"/>
                          <w:rPr>
                            <w:color w:val="auto"/>
                            <w:sz w:val="24"/>
                            <w:lang w:val="es-NI"/>
                          </w:rPr>
                        </w:pPr>
                        <w:r w:rsidRPr="00053E9B">
                          <w:rPr>
                            <w:sz w:val="24"/>
                            <w:lang w:val="es-NI"/>
                          </w:rPr>
                          <w:t>DATOS PERSONALES</w:t>
                        </w:r>
                      </w:p>
                    </w:txbxContent>
                  </v:textbox>
                  <w10:wrap type="square" anchorx="margin" anchory="margin"/>
                </v:shape>
              </w:pict>
            </w:r>
            <w:sdt>
              <w:sdtPr>
                <w:alias w:val="Experiencia:"/>
                <w:tag w:val="Experiencia:"/>
                <w:id w:val="1217937480"/>
                <w:placeholder>
                  <w:docPart w:val="A3A787323607461EB4D8A75ED97D0414"/>
                </w:placeholder>
                <w:temporary/>
                <w:showingPlcHdr/>
              </w:sdtPr>
              <w:sdtContent>
                <w:r w:rsidR="002C2CDD" w:rsidRPr="002D3A49">
                  <w:rPr>
                    <w:sz w:val="28"/>
                    <w:lang w:bidi="es-ES"/>
                  </w:rPr>
                  <w:t>Experiencia</w:t>
                </w:r>
              </w:sdtContent>
            </w:sdt>
          </w:p>
          <w:p w14:paraId="33C24082" w14:textId="77777777" w:rsidR="00891FAC" w:rsidRDefault="00210B3C" w:rsidP="00210B3C">
            <w:pPr>
              <w:pStyle w:val="Ttulo4"/>
              <w:ind w:left="360"/>
            </w:pPr>
            <w:r>
              <w:t xml:space="preserve">cajero en tienda variedades cristiana </w:t>
            </w:r>
            <w:r w:rsidRPr="00891FAC">
              <w:rPr>
                <w:sz w:val="18"/>
                <w:lang w:bidi="es-ES"/>
              </w:rPr>
              <w:t>•</w:t>
            </w:r>
            <w:r>
              <w:t xml:space="preserve"> 6 meses.</w:t>
            </w:r>
          </w:p>
          <w:p w14:paraId="3E319943" w14:textId="77777777" w:rsidR="00631F2E" w:rsidRDefault="00891FAC" w:rsidP="00891FAC">
            <w:pPr>
              <w:pStyle w:val="Prrafodelista"/>
              <w:numPr>
                <w:ilvl w:val="0"/>
                <w:numId w:val="2"/>
              </w:numPr>
            </w:pPr>
            <w:r>
              <w:t>Encargado de la recepción, entrega y custodia de</w:t>
            </w:r>
            <w:r w:rsidRPr="00891FAC">
              <w:t xml:space="preserve"> dinero en efectivo</w:t>
            </w:r>
            <w:r>
              <w:t xml:space="preserve"> para</w:t>
            </w:r>
            <w:r w:rsidRPr="00891FAC">
              <w:t xml:space="preserve"> la institución</w:t>
            </w:r>
            <w:r>
              <w:t>.</w:t>
            </w:r>
          </w:p>
          <w:p w14:paraId="0FD1779C" w14:textId="77777777" w:rsidR="00891FAC" w:rsidRPr="00333CD3" w:rsidRDefault="00631F2E" w:rsidP="007569C1">
            <w:pPr>
              <w:pStyle w:val="Ttulo4"/>
            </w:pPr>
            <w:r>
              <w:t>practicas en salon informatico en colegio fe y alegria 24 horas.</w:t>
            </w:r>
          </w:p>
          <w:p w14:paraId="23BEB63D" w14:textId="577B19FF" w:rsidR="001B3541" w:rsidRDefault="00631F2E" w:rsidP="001B3541">
            <w:pPr>
              <w:pStyle w:val="Prrafodelista"/>
              <w:numPr>
                <w:ilvl w:val="0"/>
                <w:numId w:val="3"/>
              </w:numPr>
            </w:pPr>
            <w:r>
              <w:t>Mantenimiento, instalación de sistemas operativos y componentes, instalaciones de software en colegio fe y alegría Ocotal N.S.</w:t>
            </w:r>
          </w:p>
          <w:p w14:paraId="58FF07B0" w14:textId="034116B1" w:rsidR="00086CB8" w:rsidRPr="00333CD3" w:rsidRDefault="00086CB8" w:rsidP="00086CB8">
            <w:pPr>
              <w:pStyle w:val="Ttulo4"/>
            </w:pPr>
            <w:r>
              <w:t xml:space="preserve">Pasantia fundenuse </w:t>
            </w:r>
            <w:r w:rsidRPr="00891FAC">
              <w:rPr>
                <w:sz w:val="18"/>
                <w:lang w:bidi="es-ES"/>
              </w:rPr>
              <w:t>•</w:t>
            </w:r>
            <w:r>
              <w:t xml:space="preserve"> </w:t>
            </w:r>
            <w:r w:rsidR="001B3541">
              <w:t>8</w:t>
            </w:r>
            <w:r>
              <w:t xml:space="preserve"> MESES.</w:t>
            </w:r>
          </w:p>
          <w:p w14:paraId="3E9AA0B2" w14:textId="384F299A" w:rsidR="00086CB8" w:rsidRDefault="00086CB8" w:rsidP="00086CB8">
            <w:pPr>
              <w:pStyle w:val="Prrafodelista"/>
              <w:numPr>
                <w:ilvl w:val="0"/>
                <w:numId w:val="3"/>
              </w:numPr>
            </w:pPr>
            <w:r>
              <w:t>Soporte técnico en área TIC.</w:t>
            </w:r>
          </w:p>
          <w:p w14:paraId="7E01B7B2" w14:textId="737A2CF2" w:rsidR="00086CB8" w:rsidRDefault="00086CB8" w:rsidP="00086CB8">
            <w:pPr>
              <w:pStyle w:val="Prrafodelista"/>
              <w:numPr>
                <w:ilvl w:val="0"/>
                <w:numId w:val="4"/>
              </w:numPr>
            </w:pPr>
            <w:r>
              <w:t>Mantenimiento de equipos de cómputo.</w:t>
            </w:r>
          </w:p>
          <w:p w14:paraId="7BF38207" w14:textId="3A664042" w:rsidR="00086CB8" w:rsidRDefault="00086CB8" w:rsidP="00086CB8">
            <w:pPr>
              <w:pStyle w:val="Prrafodelista"/>
              <w:numPr>
                <w:ilvl w:val="0"/>
                <w:numId w:val="4"/>
              </w:numPr>
            </w:pPr>
            <w:r>
              <w:t>Mantenimiento e instalación de cámaras.</w:t>
            </w:r>
          </w:p>
          <w:p w14:paraId="26A258F7" w14:textId="3DB85AFB" w:rsidR="00086CB8" w:rsidRDefault="00086CB8" w:rsidP="00086CB8">
            <w:pPr>
              <w:pStyle w:val="Prrafodelista"/>
              <w:numPr>
                <w:ilvl w:val="0"/>
                <w:numId w:val="4"/>
              </w:numPr>
            </w:pPr>
            <w:r>
              <w:t>Instalación de software.</w:t>
            </w:r>
          </w:p>
          <w:p w14:paraId="0C170C15" w14:textId="367E1927" w:rsidR="00086CB8" w:rsidRDefault="00086CB8" w:rsidP="00086CB8">
            <w:pPr>
              <w:pStyle w:val="Prrafodelista"/>
              <w:numPr>
                <w:ilvl w:val="0"/>
                <w:numId w:val="4"/>
              </w:numPr>
            </w:pPr>
            <w:r>
              <w:t>Instalación de Rack.</w:t>
            </w:r>
          </w:p>
          <w:p w14:paraId="4A60DCE5" w14:textId="77777777" w:rsidR="006D528A" w:rsidRDefault="006D528A" w:rsidP="006D528A"/>
          <w:p w14:paraId="4F560C4E" w14:textId="77777777" w:rsidR="006D528A" w:rsidRDefault="006D528A" w:rsidP="006D528A">
            <w:r>
              <w:t xml:space="preserve">Diseñador Gráfico en BLESSING’S </w:t>
            </w:r>
            <w:r w:rsidRPr="00891FAC">
              <w:rPr>
                <w:sz w:val="18"/>
                <w:lang w:bidi="es-ES"/>
              </w:rPr>
              <w:t>•</w:t>
            </w:r>
            <w:r>
              <w:t xml:space="preserve"> 4 meses.</w:t>
            </w:r>
          </w:p>
          <w:p w14:paraId="3322E4E7" w14:textId="77777777" w:rsidR="006D528A" w:rsidRDefault="006D528A" w:rsidP="006D528A">
            <w:pPr>
              <w:pStyle w:val="Prrafodelista"/>
              <w:numPr>
                <w:ilvl w:val="0"/>
                <w:numId w:val="5"/>
              </w:numPr>
            </w:pPr>
            <w:r>
              <w:t>Encargado de atención, gestión y creación de diseños y logos.</w:t>
            </w:r>
          </w:p>
          <w:p w14:paraId="4D479CC5" w14:textId="77777777" w:rsidR="006D528A" w:rsidRPr="00333CD3" w:rsidRDefault="006D528A" w:rsidP="006D528A"/>
          <w:p w14:paraId="2B4EF84A" w14:textId="77777777" w:rsidR="002C2CDD" w:rsidRPr="00333CD3" w:rsidRDefault="00000000" w:rsidP="007569C1">
            <w:pPr>
              <w:pStyle w:val="Ttulo3"/>
            </w:pPr>
            <w:sdt>
              <w:sdtPr>
                <w:alias w:val="Educación:"/>
                <w:tag w:val="Educación:"/>
                <w:id w:val="1349516922"/>
                <w:placeholder>
                  <w:docPart w:val="67EE4B3AECD2484EBA1849108F6C7476"/>
                </w:placeholder>
                <w:temporary/>
                <w:showingPlcHdr/>
              </w:sdtPr>
              <w:sdtContent>
                <w:r w:rsidR="002C2CDD" w:rsidRPr="00891FAC">
                  <w:rPr>
                    <w:sz w:val="28"/>
                    <w:lang w:bidi="es-ES"/>
                  </w:rPr>
                  <w:t>Educación</w:t>
                </w:r>
              </w:sdtContent>
            </w:sdt>
          </w:p>
          <w:p w14:paraId="0F97F53E" w14:textId="77777777" w:rsidR="000149EF" w:rsidRPr="00891FAC" w:rsidRDefault="000149EF" w:rsidP="002D3A49">
            <w:pPr>
              <w:pStyle w:val="Ttulo4"/>
              <w:rPr>
                <w:sz w:val="18"/>
              </w:rPr>
            </w:pPr>
            <w:r w:rsidRPr="00891FAC">
              <w:rPr>
                <w:sz w:val="18"/>
              </w:rPr>
              <w:t xml:space="preserve">primaria </w:t>
            </w:r>
            <w:r w:rsidRPr="00891FAC">
              <w:rPr>
                <w:sz w:val="18"/>
                <w:lang w:bidi="es-ES"/>
              </w:rPr>
              <w:t>• 1995-2005 • Colegio fe y alegria.</w:t>
            </w:r>
          </w:p>
          <w:p w14:paraId="53A81481" w14:textId="77777777" w:rsidR="002C2CDD" w:rsidRPr="00891FAC" w:rsidRDefault="002D3A49" w:rsidP="002D3A49">
            <w:pPr>
              <w:pStyle w:val="Ttulo4"/>
              <w:rPr>
                <w:sz w:val="18"/>
              </w:rPr>
            </w:pPr>
            <w:r w:rsidRPr="00891FAC">
              <w:rPr>
                <w:sz w:val="18"/>
              </w:rPr>
              <w:t>Secundaria</w:t>
            </w:r>
            <w:r w:rsidR="002C2CDD" w:rsidRPr="00891FAC">
              <w:rPr>
                <w:sz w:val="18"/>
                <w:lang w:bidi="es-ES"/>
              </w:rPr>
              <w:t xml:space="preserve"> • </w:t>
            </w:r>
            <w:r w:rsidR="000149EF" w:rsidRPr="00891FAC">
              <w:rPr>
                <w:sz w:val="18"/>
              </w:rPr>
              <w:t>2007-2012</w:t>
            </w:r>
            <w:r w:rsidR="002C2CDD" w:rsidRPr="00891FAC">
              <w:rPr>
                <w:sz w:val="18"/>
                <w:lang w:bidi="es-ES"/>
              </w:rPr>
              <w:t xml:space="preserve"> • </w:t>
            </w:r>
            <w:r w:rsidRPr="00891FAC">
              <w:rPr>
                <w:sz w:val="18"/>
              </w:rPr>
              <w:t>Instituto Nacional de Segovia</w:t>
            </w:r>
          </w:p>
          <w:p w14:paraId="72276F8D" w14:textId="77777777" w:rsidR="002C2CDD" w:rsidRPr="00891FAC" w:rsidRDefault="002D3A49" w:rsidP="007569C1">
            <w:pPr>
              <w:pStyle w:val="Ttulo4"/>
              <w:rPr>
                <w:sz w:val="18"/>
              </w:rPr>
            </w:pPr>
            <w:r w:rsidRPr="00891FAC">
              <w:rPr>
                <w:sz w:val="18"/>
              </w:rPr>
              <w:t>Operador de PC</w:t>
            </w:r>
            <w:r w:rsidR="002C2CDD" w:rsidRPr="00891FAC">
              <w:rPr>
                <w:sz w:val="18"/>
                <w:lang w:bidi="es-ES"/>
              </w:rPr>
              <w:t xml:space="preserve"> • </w:t>
            </w:r>
            <w:r w:rsidR="00594764" w:rsidRPr="00891FAC">
              <w:rPr>
                <w:sz w:val="18"/>
              </w:rPr>
              <w:t>2008-2009</w:t>
            </w:r>
            <w:r w:rsidR="002C2CDD" w:rsidRPr="00891FAC">
              <w:rPr>
                <w:sz w:val="18"/>
                <w:lang w:bidi="es-ES"/>
              </w:rPr>
              <w:t xml:space="preserve"> • </w:t>
            </w:r>
            <w:r w:rsidR="00594764" w:rsidRPr="00891FAC">
              <w:rPr>
                <w:sz w:val="18"/>
              </w:rPr>
              <w:t>CESECOMP</w:t>
            </w:r>
          </w:p>
          <w:p w14:paraId="6DEF7A7E" w14:textId="77777777" w:rsidR="002C2CDD" w:rsidRDefault="00594764" w:rsidP="00594764">
            <w:pPr>
              <w:pStyle w:val="Ttulo4"/>
              <w:rPr>
                <w:sz w:val="18"/>
              </w:rPr>
            </w:pPr>
            <w:r w:rsidRPr="00891FAC">
              <w:rPr>
                <w:sz w:val="18"/>
                <w:lang w:bidi="es-ES"/>
              </w:rPr>
              <w:t xml:space="preserve">Mantenimiento de PC • </w:t>
            </w:r>
            <w:r w:rsidRPr="00891FAC">
              <w:rPr>
                <w:sz w:val="18"/>
              </w:rPr>
              <w:t>2008-2009</w:t>
            </w:r>
            <w:r w:rsidRPr="00891FAC">
              <w:rPr>
                <w:sz w:val="18"/>
                <w:lang w:bidi="es-ES"/>
              </w:rPr>
              <w:t xml:space="preserve"> • </w:t>
            </w:r>
            <w:r w:rsidRPr="00891FAC">
              <w:rPr>
                <w:sz w:val="18"/>
              </w:rPr>
              <w:t>CESECOMP</w:t>
            </w:r>
          </w:p>
          <w:p w14:paraId="173B20CC" w14:textId="77777777" w:rsidR="0025747D" w:rsidRPr="00891FAC" w:rsidRDefault="0025747D" w:rsidP="00594764">
            <w:pPr>
              <w:pStyle w:val="Ttulo4"/>
              <w:rPr>
                <w:sz w:val="18"/>
              </w:rPr>
            </w:pPr>
            <w:r>
              <w:rPr>
                <w:sz w:val="18"/>
              </w:rPr>
              <w:t>Curso microsoft office e internet</w:t>
            </w:r>
            <w:r w:rsidR="00D416B9">
              <w:rPr>
                <w:sz w:val="18"/>
              </w:rPr>
              <w:t xml:space="preserve"> </w:t>
            </w:r>
            <w:r w:rsidR="00D416B9" w:rsidRPr="00891FAC">
              <w:rPr>
                <w:sz w:val="18"/>
                <w:lang w:bidi="es-ES"/>
              </w:rPr>
              <w:t>•</w:t>
            </w:r>
            <w:r w:rsidR="00D416B9">
              <w:rPr>
                <w:sz w:val="18"/>
              </w:rPr>
              <w:t>2017</w:t>
            </w:r>
            <w:r w:rsidR="00D416B9" w:rsidRPr="00891FAC">
              <w:rPr>
                <w:sz w:val="18"/>
                <w:lang w:bidi="es-ES"/>
              </w:rPr>
              <w:t>•</w:t>
            </w:r>
            <w:r w:rsidR="00D416B9">
              <w:rPr>
                <w:sz w:val="18"/>
                <w:lang w:bidi="es-ES"/>
              </w:rPr>
              <w:t xml:space="preserve"> </w:t>
            </w:r>
            <w:r>
              <w:rPr>
                <w:sz w:val="18"/>
              </w:rPr>
              <w:t>Alcandia municipal ocotal.</w:t>
            </w:r>
          </w:p>
          <w:p w14:paraId="47A09AC5" w14:textId="12E1162C" w:rsidR="00891FAC" w:rsidRPr="00086CB8" w:rsidRDefault="00386B79" w:rsidP="00086CB8">
            <w:pPr>
              <w:pStyle w:val="Ttulo4"/>
              <w:rPr>
                <w:sz w:val="18"/>
              </w:rPr>
            </w:pPr>
            <w:r w:rsidRPr="00891FAC">
              <w:rPr>
                <w:sz w:val="18"/>
              </w:rPr>
              <w:t>Egresado</w:t>
            </w:r>
            <w:r w:rsidR="00594764" w:rsidRPr="00891FAC">
              <w:rPr>
                <w:sz w:val="18"/>
              </w:rPr>
              <w:t xml:space="preserve"> de la carrera ING. En Sistemas.</w:t>
            </w:r>
            <w:r w:rsidR="00594764" w:rsidRPr="00891FAC">
              <w:rPr>
                <w:sz w:val="18"/>
                <w:lang w:bidi="es-ES"/>
              </w:rPr>
              <w:t xml:space="preserve"> •</w:t>
            </w:r>
            <w:r w:rsidRPr="00891FAC">
              <w:rPr>
                <w:sz w:val="18"/>
                <w:lang w:bidi="es-ES"/>
              </w:rPr>
              <w:t xml:space="preserve"> </w:t>
            </w:r>
            <w:r w:rsidR="00594764" w:rsidRPr="00891FAC">
              <w:rPr>
                <w:sz w:val="18"/>
              </w:rPr>
              <w:t xml:space="preserve">Universidad Martin Lutero </w:t>
            </w:r>
            <w:r w:rsidR="00891FAC">
              <w:rPr>
                <w:sz w:val="18"/>
              </w:rPr>
              <w:t>–</w:t>
            </w:r>
            <w:r w:rsidR="00594764" w:rsidRPr="00891FAC">
              <w:rPr>
                <w:sz w:val="18"/>
              </w:rPr>
              <w:t xml:space="preserve"> OCotal</w:t>
            </w:r>
          </w:p>
        </w:tc>
      </w:tr>
    </w:tbl>
    <w:p w14:paraId="793D6AC0" w14:textId="77777777" w:rsidR="00C660E5" w:rsidRDefault="00C660E5" w:rsidP="00E22E87">
      <w:pPr>
        <w:pStyle w:val="Sinespaciado"/>
      </w:pPr>
    </w:p>
    <w:sectPr w:rsidR="00C660E5" w:rsidSect="000B628A">
      <w:footerReference w:type="default" r:id="rId9"/>
      <w:footerReference w:type="first" r:id="rId10"/>
      <w:pgSz w:w="11906" w:h="16838" w:code="9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A8D1A" w14:textId="77777777" w:rsidR="00F21AF6" w:rsidRDefault="00F21AF6" w:rsidP="00713050">
      <w:pPr>
        <w:spacing w:line="240" w:lineRule="auto"/>
      </w:pPr>
      <w:r>
        <w:separator/>
      </w:r>
    </w:p>
  </w:endnote>
  <w:endnote w:type="continuationSeparator" w:id="0">
    <w:p w14:paraId="3F955EBC" w14:textId="77777777" w:rsidR="00F21AF6" w:rsidRDefault="00F21AF6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ckwell">
    <w:altName w:val="Cambria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altName w:val="Calibri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00F59D" w14:textId="77777777" w:rsidR="00C2098A" w:rsidRDefault="008D1FA0" w:rsidP="00217980">
        <w:pPr>
          <w:pStyle w:val="Piedepgina"/>
          <w:rPr>
            <w:noProof/>
          </w:rPr>
        </w:pPr>
        <w:r>
          <w:rPr>
            <w:lang w:bidi="es-ES"/>
          </w:rPr>
          <w:fldChar w:fldCharType="begin"/>
        </w:r>
        <w:r w:rsidR="00217980"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D34799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4A0" w:firstRow="1" w:lastRow="0" w:firstColumn="1" w:lastColumn="0" w:noHBand="0" w:noVBand="1"/>
    </w:tblPr>
    <w:tblGrid>
      <w:gridCol w:w="2667"/>
      <w:gridCol w:w="2537"/>
      <w:gridCol w:w="2602"/>
      <w:gridCol w:w="2602"/>
    </w:tblGrid>
    <w:tr w:rsidR="00217980" w14:paraId="3F259607" w14:textId="77777777" w:rsidTr="000149EF">
      <w:tc>
        <w:tcPr>
          <w:tcW w:w="2667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543D26E2" w14:textId="77777777" w:rsidR="00217980" w:rsidRDefault="00000000" w:rsidP="00217980">
          <w:pPr>
            <w:pStyle w:val="Piedepgina"/>
          </w:pPr>
          <w:r>
            <w:rPr>
              <w:noProof/>
              <w:lang w:val="es-NI" w:eastAsia="es-NI"/>
            </w:rPr>
          </w:r>
          <w:r>
            <w:rPr>
              <w:noProof/>
              <w:lang w:val="es-NI" w:eastAsia="es-NI"/>
            </w:rPr>
            <w:pict w14:anchorId="7B2CAF7A">
              <v:group id="Grupo 102" o:spid="_x0000_s1028" alt="Icono de correo electrónico" style="width:25.9pt;height:25.9pt;mso-position-horizontal-relative:char;mso-position-vertical-relative:line" coordsize="7345,7345">
                <o:lock v:ext="edit" aspectratio="t"/>
                <v:oval id="Elipse 28" o:spid="_x0000_s1034" style="position:absolute;width:7345;height:734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" fillcolor="#ea4e4e [3204]" stroked="f" strokeweight="1pt">
                  <v:stroke joinstyle="miter"/>
                </v:oval>
                <v:group id="Grupo 29" o:spid="_x0000_s1029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orma libre 30" o:spid="_x0000_s1033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" path="m287158,209029l392549,138910r107960,70119l785097,,,,287158,209029xe" fillcolor="black [3213]" stroked="f" strokeweight="1pt">
                    <v:stroke joinstyle="miter"/>
                    <v:path arrowok="t" o:connecttype="custom" o:connectlocs="266223,209029;363931,138910;464020,209029;727861,0;0,0;266223,209029" o:connectangles="0,0,0,0,0,0"/>
                  </v:shape>
                  <v:shape id="Triángulo isósceles 90" o:spid="_x0000_s1032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" path="m,243343l179100,,372486,243343,,243343xe" fillcolor="black [3213]" stroked="f" strokeweight="1pt">
                    <v:stroke joinstyle="miter"/>
                    <v:path arrowok="t" o:connecttype="custom" o:connectlocs="0,243343;179100,0;372486,243343;0,243343" o:connectangles="0,0,0,0"/>
                  </v:shape>
                  <v:shape id="Triángulo isósceles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" path="m,243343l179100,,372486,243343,,243343xe" fillcolor="black [3213]" stroked="f" strokeweight="1pt">
                    <v:stroke joinstyle="miter"/>
                    <v:path arrowok="t" o:connecttype="custom" o:connectlocs="0,243343;179100,0;372486,243343;0,243343" o:connectangles="0,0,0,0"/>
                  </v:shape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ángulo isósceles 33" o:spid="_x0000_s1030" type="#_x0000_t5" style="position:absolute;left:1687;top:2458;width:7231;height:2648;flip:y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" fillcolor="black [3213]" stroked="f" strokeweight="1pt"/>
                </v:group>
                <w10:wrap type="none"/>
                <w10:anchorlock/>
              </v:group>
            </w:pict>
          </w:r>
        </w:p>
      </w:tc>
      <w:tc>
        <w:tcPr>
          <w:tcW w:w="2537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4909996C" w14:textId="77777777" w:rsidR="00217980" w:rsidRDefault="00217980" w:rsidP="00217980">
          <w:pPr>
            <w:pStyle w:val="Piedepgina"/>
          </w:pPr>
        </w:p>
      </w:tc>
      <w:tc>
        <w:tcPr>
          <w:tcW w:w="2602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104F9E9A" w14:textId="77777777" w:rsidR="00217980" w:rsidRDefault="00000000" w:rsidP="00217980">
          <w:pPr>
            <w:pStyle w:val="Piedepgina"/>
          </w:pPr>
          <w:r>
            <w:rPr>
              <w:noProof/>
              <w:lang w:val="es-NI" w:eastAsia="es-NI"/>
            </w:rPr>
          </w:r>
          <w:r>
            <w:rPr>
              <w:noProof/>
              <w:lang w:val="es-NI" w:eastAsia="es-NI"/>
            </w:rPr>
            <w:pict w14:anchorId="5AFB5D84">
              <v:group id="Grupo 10" o:spid="_x0000_s1025" alt="Icono de teléfono" style="width:25.9pt;height:25.9pt;mso-position-horizontal-relative:char;mso-position-vertical-relative:line" coordsize="431,431">
                <o:lock v:ext="edit" aspectratio="t"/>
                <v:shape id="Círculo alrededor del símbolo de teléfono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</v:shape>
                <v:shape id="Símbolo de teléfono" o:spid="_x0000_s1026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</v:shape>
                <w10:wrap type="none"/>
                <w10:anchorlock/>
              </v:group>
            </w:pict>
          </w:r>
        </w:p>
      </w:tc>
      <w:tc>
        <w:tcPr>
          <w:tcW w:w="2602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59842FAB" w14:textId="77777777" w:rsidR="00217980" w:rsidRDefault="00217980" w:rsidP="00217980">
          <w:pPr>
            <w:pStyle w:val="Piedepgina"/>
          </w:pPr>
        </w:p>
      </w:tc>
    </w:tr>
    <w:tr w:rsidR="00217980" w14:paraId="642DBC6D" w14:textId="77777777" w:rsidTr="000149EF">
      <w:tc>
        <w:tcPr>
          <w:tcW w:w="2667" w:type="dxa"/>
          <w:tcMar>
            <w:top w:w="144" w:type="dxa"/>
            <w:left w:w="115" w:type="dxa"/>
            <w:right w:w="115" w:type="dxa"/>
          </w:tcMar>
        </w:tcPr>
        <w:p w14:paraId="1FF95B65" w14:textId="77777777" w:rsidR="00811117" w:rsidRPr="00CA3DF1" w:rsidRDefault="00000000" w:rsidP="000149EF">
          <w:pPr>
            <w:pStyle w:val="Piedepgina"/>
          </w:pPr>
          <w:sdt>
            <w:sdtPr>
              <w:rPr>
                <w:sz w:val="18"/>
              </w:rPr>
              <w:alias w:val="Correo electrónico:"/>
              <w:tag w:val="Correo electrónico:"/>
              <w:id w:val="-1689822732"/>
              <w:dataBinding w:prefixMappings="xmlns:ns0='http://schemas.microsoft.com/office/2006/coverPageProps' " w:xpath="/ns0:CoverPageProperties[1]/ns0:CompanyEmail[1]" w:storeItemID="{55AF091B-3C7A-41E3-B477-F2FDAA23CFDA}"/>
              <w:text w:multiLine="1"/>
            </w:sdtPr>
            <w:sdtContent>
              <w:r w:rsidR="000149EF">
                <w:rPr>
                  <w:caps w:val="0"/>
                  <w:sz w:val="18"/>
                </w:rPr>
                <w:t>Danielanime1020@gmail.com</w:t>
              </w:r>
            </w:sdtContent>
          </w:sdt>
        </w:p>
      </w:tc>
      <w:tc>
        <w:tcPr>
          <w:tcW w:w="2537" w:type="dxa"/>
          <w:tcMar>
            <w:top w:w="144" w:type="dxa"/>
            <w:left w:w="115" w:type="dxa"/>
            <w:right w:w="115" w:type="dxa"/>
          </w:tcMar>
        </w:tcPr>
        <w:p w14:paraId="3C33E4CB" w14:textId="77777777" w:rsidR="00811117" w:rsidRPr="00C2098A" w:rsidRDefault="00811117" w:rsidP="00217980">
          <w:pPr>
            <w:pStyle w:val="Piedepgina"/>
          </w:pPr>
        </w:p>
      </w:tc>
      <w:tc>
        <w:tcPr>
          <w:tcW w:w="2602" w:type="dxa"/>
          <w:tcMar>
            <w:top w:w="144" w:type="dxa"/>
            <w:left w:w="115" w:type="dxa"/>
            <w:right w:w="115" w:type="dxa"/>
          </w:tcMar>
        </w:tcPr>
        <w:sdt>
          <w:sdtPr>
            <w:rPr>
              <w:sz w:val="18"/>
            </w:rPr>
            <w:alias w:val="Teléfono:"/>
            <w:tag w:val="Teléfono:"/>
            <w:id w:val="-389655527"/>
            <w:dataBinding w:prefixMappings="xmlns:ns0='http://schemas.microsoft.com/office/2006/coverPageProps' " w:xpath="/ns0:CoverPageProperties[1]/ns0:CompanyPhone[1]" w:storeItemID="{55AF091B-3C7A-41E3-B477-F2FDAA23CFDA}"/>
            <w:text w:multiLine="1"/>
          </w:sdtPr>
          <w:sdtContent>
            <w:p w14:paraId="2DDD14F1" w14:textId="77777777" w:rsidR="00811117" w:rsidRPr="00C2098A" w:rsidRDefault="00665A05" w:rsidP="000149EF">
              <w:pPr>
                <w:pStyle w:val="Piedepgina"/>
              </w:pPr>
              <w:r>
                <w:rPr>
                  <w:sz w:val="18"/>
                  <w:lang w:val="es-NI"/>
                </w:rPr>
                <w:t>+505 89123977</w:t>
              </w:r>
            </w:p>
          </w:sdtContent>
        </w:sdt>
      </w:tc>
      <w:tc>
        <w:tcPr>
          <w:tcW w:w="2602" w:type="dxa"/>
          <w:tcMar>
            <w:top w:w="144" w:type="dxa"/>
            <w:left w:w="115" w:type="dxa"/>
            <w:right w:w="115" w:type="dxa"/>
          </w:tcMar>
        </w:tcPr>
        <w:p w14:paraId="1579292F" w14:textId="77777777" w:rsidR="00811117" w:rsidRPr="00C2098A" w:rsidRDefault="00811117" w:rsidP="002D3A49">
          <w:pPr>
            <w:pStyle w:val="Piedepgina"/>
            <w:jc w:val="left"/>
          </w:pPr>
        </w:p>
      </w:tc>
    </w:tr>
  </w:tbl>
  <w:p w14:paraId="49A27EF5" w14:textId="77777777" w:rsidR="00217980" w:rsidRDefault="002179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FB196" w14:textId="77777777" w:rsidR="00F21AF6" w:rsidRDefault="00F21AF6" w:rsidP="00713050">
      <w:pPr>
        <w:spacing w:line="240" w:lineRule="auto"/>
      </w:pPr>
      <w:r>
        <w:separator/>
      </w:r>
    </w:p>
  </w:footnote>
  <w:footnote w:type="continuationSeparator" w:id="0">
    <w:p w14:paraId="3F6B5B37" w14:textId="77777777" w:rsidR="00F21AF6" w:rsidRDefault="00F21AF6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023A3"/>
    <w:multiLevelType w:val="hybridMultilevel"/>
    <w:tmpl w:val="3A0C52A6"/>
    <w:lvl w:ilvl="0" w:tplc="4FD2BC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E10101"/>
    <w:multiLevelType w:val="hybridMultilevel"/>
    <w:tmpl w:val="410CB5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134C21"/>
    <w:multiLevelType w:val="hybridMultilevel"/>
    <w:tmpl w:val="8C52B202"/>
    <w:lvl w:ilvl="0" w:tplc="4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94337"/>
    <w:multiLevelType w:val="hybridMultilevel"/>
    <w:tmpl w:val="C78CD48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34109C"/>
    <w:multiLevelType w:val="hybridMultilevel"/>
    <w:tmpl w:val="B42C6B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157408">
    <w:abstractNumId w:val="0"/>
  </w:num>
  <w:num w:numId="2" w16cid:durableId="1360936829">
    <w:abstractNumId w:val="1"/>
  </w:num>
  <w:num w:numId="3" w16cid:durableId="1591618974">
    <w:abstractNumId w:val="4"/>
  </w:num>
  <w:num w:numId="4" w16cid:durableId="1546213774">
    <w:abstractNumId w:val="2"/>
  </w:num>
  <w:num w:numId="5" w16cid:durableId="951475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26E3"/>
    <w:rsid w:val="000149EF"/>
    <w:rsid w:val="00053E9B"/>
    <w:rsid w:val="00086CB8"/>
    <w:rsid w:val="00091382"/>
    <w:rsid w:val="000929D7"/>
    <w:rsid w:val="000B0619"/>
    <w:rsid w:val="000B61CA"/>
    <w:rsid w:val="000B628A"/>
    <w:rsid w:val="000E23C2"/>
    <w:rsid w:val="000F7610"/>
    <w:rsid w:val="00114ED7"/>
    <w:rsid w:val="00130104"/>
    <w:rsid w:val="00140B0E"/>
    <w:rsid w:val="00147281"/>
    <w:rsid w:val="00163EBE"/>
    <w:rsid w:val="001A00C3"/>
    <w:rsid w:val="001A21CE"/>
    <w:rsid w:val="001A5CA9"/>
    <w:rsid w:val="001B2AC1"/>
    <w:rsid w:val="001B3541"/>
    <w:rsid w:val="001B403A"/>
    <w:rsid w:val="001B76FA"/>
    <w:rsid w:val="001E292F"/>
    <w:rsid w:val="00210B3C"/>
    <w:rsid w:val="00217980"/>
    <w:rsid w:val="0025747D"/>
    <w:rsid w:val="00271662"/>
    <w:rsid w:val="0027404F"/>
    <w:rsid w:val="00293B83"/>
    <w:rsid w:val="002B091C"/>
    <w:rsid w:val="002C2CDD"/>
    <w:rsid w:val="002C6649"/>
    <w:rsid w:val="002D3A49"/>
    <w:rsid w:val="002D45C6"/>
    <w:rsid w:val="002E77F5"/>
    <w:rsid w:val="002F03FA"/>
    <w:rsid w:val="00313E86"/>
    <w:rsid w:val="00333CD3"/>
    <w:rsid w:val="00340365"/>
    <w:rsid w:val="00342B64"/>
    <w:rsid w:val="00345ADD"/>
    <w:rsid w:val="00360260"/>
    <w:rsid w:val="00364079"/>
    <w:rsid w:val="00385BA6"/>
    <w:rsid w:val="00386B79"/>
    <w:rsid w:val="003C5528"/>
    <w:rsid w:val="004077FB"/>
    <w:rsid w:val="00424DD9"/>
    <w:rsid w:val="0046104A"/>
    <w:rsid w:val="004717C5"/>
    <w:rsid w:val="00471854"/>
    <w:rsid w:val="004801E9"/>
    <w:rsid w:val="004D2771"/>
    <w:rsid w:val="004F4997"/>
    <w:rsid w:val="0050644A"/>
    <w:rsid w:val="00510E13"/>
    <w:rsid w:val="00517285"/>
    <w:rsid w:val="00523479"/>
    <w:rsid w:val="00543DB7"/>
    <w:rsid w:val="005729B0"/>
    <w:rsid w:val="00594764"/>
    <w:rsid w:val="005A167A"/>
    <w:rsid w:val="005C3941"/>
    <w:rsid w:val="005D6A26"/>
    <w:rsid w:val="00631F2E"/>
    <w:rsid w:val="00641630"/>
    <w:rsid w:val="00652C5B"/>
    <w:rsid w:val="00654344"/>
    <w:rsid w:val="00665A05"/>
    <w:rsid w:val="00684488"/>
    <w:rsid w:val="00690C71"/>
    <w:rsid w:val="006A3CE7"/>
    <w:rsid w:val="006C4C50"/>
    <w:rsid w:val="006D26E3"/>
    <w:rsid w:val="006D528A"/>
    <w:rsid w:val="006D76B1"/>
    <w:rsid w:val="00713050"/>
    <w:rsid w:val="00732031"/>
    <w:rsid w:val="00741125"/>
    <w:rsid w:val="00746F7F"/>
    <w:rsid w:val="007569C1"/>
    <w:rsid w:val="00763832"/>
    <w:rsid w:val="007700DD"/>
    <w:rsid w:val="007A4F1B"/>
    <w:rsid w:val="007D2696"/>
    <w:rsid w:val="00811117"/>
    <w:rsid w:val="00841146"/>
    <w:rsid w:val="0088504C"/>
    <w:rsid w:val="00891FAC"/>
    <w:rsid w:val="0089382B"/>
    <w:rsid w:val="0089738D"/>
    <w:rsid w:val="008A1907"/>
    <w:rsid w:val="008C6BCA"/>
    <w:rsid w:val="008C7B50"/>
    <w:rsid w:val="008D1FA0"/>
    <w:rsid w:val="008F0298"/>
    <w:rsid w:val="00947FFE"/>
    <w:rsid w:val="0099166A"/>
    <w:rsid w:val="009A7A2C"/>
    <w:rsid w:val="009B3C40"/>
    <w:rsid w:val="009B6976"/>
    <w:rsid w:val="009D5E55"/>
    <w:rsid w:val="009F1E6F"/>
    <w:rsid w:val="009F7A1E"/>
    <w:rsid w:val="00A11609"/>
    <w:rsid w:val="00A3098E"/>
    <w:rsid w:val="00A42540"/>
    <w:rsid w:val="00A47410"/>
    <w:rsid w:val="00A50939"/>
    <w:rsid w:val="00A6512B"/>
    <w:rsid w:val="00A95DB8"/>
    <w:rsid w:val="00AA6A40"/>
    <w:rsid w:val="00B174E6"/>
    <w:rsid w:val="00B5664D"/>
    <w:rsid w:val="00BA5B40"/>
    <w:rsid w:val="00BD0206"/>
    <w:rsid w:val="00C2098A"/>
    <w:rsid w:val="00C336AE"/>
    <w:rsid w:val="00C5444A"/>
    <w:rsid w:val="00C612DA"/>
    <w:rsid w:val="00C660E5"/>
    <w:rsid w:val="00C7741E"/>
    <w:rsid w:val="00C875AB"/>
    <w:rsid w:val="00CA3DF1"/>
    <w:rsid w:val="00CA4581"/>
    <w:rsid w:val="00CE18D5"/>
    <w:rsid w:val="00D035C3"/>
    <w:rsid w:val="00D04109"/>
    <w:rsid w:val="00D34799"/>
    <w:rsid w:val="00D416B9"/>
    <w:rsid w:val="00D75706"/>
    <w:rsid w:val="00D864E6"/>
    <w:rsid w:val="00DA0356"/>
    <w:rsid w:val="00DD6416"/>
    <w:rsid w:val="00DF4E0A"/>
    <w:rsid w:val="00DF5687"/>
    <w:rsid w:val="00E02DCD"/>
    <w:rsid w:val="00E12C60"/>
    <w:rsid w:val="00E22E87"/>
    <w:rsid w:val="00E54A9D"/>
    <w:rsid w:val="00E57630"/>
    <w:rsid w:val="00E601CC"/>
    <w:rsid w:val="00E745DF"/>
    <w:rsid w:val="00E86C2B"/>
    <w:rsid w:val="00EB789D"/>
    <w:rsid w:val="00EC6364"/>
    <w:rsid w:val="00EF3E28"/>
    <w:rsid w:val="00EF401D"/>
    <w:rsid w:val="00EF7CC9"/>
    <w:rsid w:val="00F0375A"/>
    <w:rsid w:val="00F207C0"/>
    <w:rsid w:val="00F20AE5"/>
    <w:rsid w:val="00F21AF6"/>
    <w:rsid w:val="00F645C7"/>
    <w:rsid w:val="00F77645"/>
    <w:rsid w:val="00FF42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5AFDC2E0"/>
  <w15:docId w15:val="{47B61A19-27BA-4E2C-B269-9C1DD7BD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AC1"/>
  </w:style>
  <w:style w:type="paragraph" w:styleId="Ttulo1">
    <w:name w:val="heading 1"/>
    <w:basedOn w:val="Normal"/>
    <w:link w:val="Ttulo1C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342B64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Ttulo4">
    <w:name w:val="heading 4"/>
    <w:basedOn w:val="Normal"/>
    <w:link w:val="Ttulo4C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42B64"/>
    <w:rPr>
      <w:rFonts w:asciiTheme="majorHAnsi" w:eastAsiaTheme="majorEastAsia" w:hAnsiTheme="majorHAnsi" w:cstheme="majorBidi"/>
      <w:caps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98"/>
    <w:qFormat/>
    <w:rsid w:val="00E22E87"/>
    <w:pPr>
      <w:spacing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CE18D5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8504C"/>
    <w:pPr>
      <w:spacing w:line="240" w:lineRule="auto"/>
    </w:pPr>
  </w:style>
  <w:style w:type="paragraph" w:customStyle="1" w:styleId="Iniciales">
    <w:name w:val="Iniciales"/>
    <w:basedOn w:val="Normal"/>
    <w:next w:val="Ttulo3"/>
    <w:uiPriority w:val="1"/>
    <w:qFormat/>
    <w:rsid w:val="001B2AC1"/>
    <w:pPr>
      <w:spacing w:after="160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EncabezadoCar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PiedepginaCar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Prrafodelista">
    <w:name w:val="List Paragraph"/>
    <w:basedOn w:val="Normal"/>
    <w:uiPriority w:val="34"/>
    <w:unhideWhenUsed/>
    <w:qFormat/>
    <w:rsid w:val="00947FF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9476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47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ndel\AppData\Roaming\Microsoft\Templates\Curr&#237;culum%20v&#237;tae%20impecable%20dise&#241;ado%20por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6DC2B6D1F344F48FFD0B2306B986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AA25D-46D3-44F1-A3CD-9215AF4EBDDB}"/>
      </w:docPartPr>
      <w:docPartBody>
        <w:p w:rsidR="00C56910" w:rsidRDefault="004E1E04">
          <w:pPr>
            <w:pStyle w:val="686DC2B6D1F344F48FFD0B2306B98691"/>
          </w:pPr>
          <w:r w:rsidRPr="00333CD3">
            <w:rPr>
              <w:lang w:bidi="es-ES"/>
            </w:rPr>
            <w:t>Aptitudes</w:t>
          </w:r>
        </w:p>
      </w:docPartBody>
    </w:docPart>
    <w:docPart>
      <w:docPartPr>
        <w:name w:val="C9F1C43DBEEC40E5BE2C961D4DA47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1B7860-E390-4F51-9429-3D41C398CFEF}"/>
      </w:docPartPr>
      <w:docPartBody>
        <w:p w:rsidR="00C56910" w:rsidRDefault="004E1E04">
          <w:pPr>
            <w:pStyle w:val="C9F1C43DBEEC40E5BE2C961D4DA4731D"/>
          </w:pPr>
          <w:r>
            <w:rPr>
              <w:lang w:bidi="es-ES"/>
            </w:rPr>
            <w:t>Su nombre</w:t>
          </w:r>
        </w:p>
      </w:docPartBody>
    </w:docPart>
    <w:docPart>
      <w:docPartPr>
        <w:name w:val="59282174043C43AE9B05BCCE39E7D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18680-DED0-43E5-A332-6FF79BD918CA}"/>
      </w:docPartPr>
      <w:docPartBody>
        <w:p w:rsidR="00C56910" w:rsidRDefault="004E1E04">
          <w:pPr>
            <w:pStyle w:val="59282174043C43AE9B05BCCE39E7D0CD"/>
          </w:pPr>
          <w:r>
            <w:rPr>
              <w:lang w:bidi="es-ES"/>
            </w:rPr>
            <w:t>Profesión o sector</w:t>
          </w:r>
        </w:p>
      </w:docPartBody>
    </w:docPart>
    <w:docPart>
      <w:docPartPr>
        <w:name w:val="A3A787323607461EB4D8A75ED97D0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9379EE-1F67-4216-8F2B-119A497772E2}"/>
      </w:docPartPr>
      <w:docPartBody>
        <w:p w:rsidR="00C56910" w:rsidRDefault="004E1E04">
          <w:pPr>
            <w:pStyle w:val="A3A787323607461EB4D8A75ED97D0414"/>
          </w:pPr>
          <w:r w:rsidRPr="00333CD3">
            <w:rPr>
              <w:lang w:bidi="es-ES"/>
            </w:rPr>
            <w:t>Experiencia</w:t>
          </w:r>
        </w:p>
      </w:docPartBody>
    </w:docPart>
    <w:docPart>
      <w:docPartPr>
        <w:name w:val="67EE4B3AECD2484EBA1849108F6C7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BD6D9-C792-4485-86F7-D321F00ACBED}"/>
      </w:docPartPr>
      <w:docPartBody>
        <w:p w:rsidR="00C56910" w:rsidRDefault="004E1E04">
          <w:pPr>
            <w:pStyle w:val="67EE4B3AECD2484EBA1849108F6C7476"/>
          </w:pPr>
          <w:r w:rsidRPr="00333CD3">
            <w:rPr>
              <w:lang w:bidi="es-ES"/>
            </w:rPr>
            <w:t>Educación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ckwell">
    <w:altName w:val="Cambria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altName w:val="Calibri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83A"/>
    <w:rsid w:val="000B4DF4"/>
    <w:rsid w:val="001E292F"/>
    <w:rsid w:val="00290A29"/>
    <w:rsid w:val="004E1E04"/>
    <w:rsid w:val="0055168A"/>
    <w:rsid w:val="0058499D"/>
    <w:rsid w:val="005E35B8"/>
    <w:rsid w:val="00652C5B"/>
    <w:rsid w:val="0089738D"/>
    <w:rsid w:val="008A4C07"/>
    <w:rsid w:val="009A6249"/>
    <w:rsid w:val="00A47410"/>
    <w:rsid w:val="00B3220A"/>
    <w:rsid w:val="00BF0EDF"/>
    <w:rsid w:val="00C56910"/>
    <w:rsid w:val="00CD520E"/>
    <w:rsid w:val="00DA676A"/>
    <w:rsid w:val="00E2094F"/>
    <w:rsid w:val="00F0375A"/>
    <w:rsid w:val="00F8383A"/>
    <w:rsid w:val="00FE319B"/>
    <w:rsid w:val="00FE3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NI" w:eastAsia="es-N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D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86DC2B6D1F344F48FFD0B2306B98691">
    <w:name w:val="686DC2B6D1F344F48FFD0B2306B98691"/>
    <w:rsid w:val="000B4DF4"/>
  </w:style>
  <w:style w:type="paragraph" w:customStyle="1" w:styleId="C9F1C43DBEEC40E5BE2C961D4DA4731D">
    <w:name w:val="C9F1C43DBEEC40E5BE2C961D4DA4731D"/>
    <w:rsid w:val="000B4DF4"/>
  </w:style>
  <w:style w:type="paragraph" w:customStyle="1" w:styleId="59282174043C43AE9B05BCCE39E7D0CD">
    <w:name w:val="59282174043C43AE9B05BCCE39E7D0CD"/>
    <w:rsid w:val="000B4DF4"/>
  </w:style>
  <w:style w:type="paragraph" w:customStyle="1" w:styleId="A3A787323607461EB4D8A75ED97D0414">
    <w:name w:val="A3A787323607461EB4D8A75ED97D0414"/>
    <w:rsid w:val="000B4DF4"/>
  </w:style>
  <w:style w:type="paragraph" w:customStyle="1" w:styleId="67EE4B3AECD2484EBA1849108F6C7476">
    <w:name w:val="67EE4B3AECD2484EBA1849108F6C7476"/>
    <w:rsid w:val="000B4D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>+505 89123977</CompanyPhone>
  <CompanyFax/>
  <CompanyEmail>Danielanime1020@gmail.com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impecable diseñado por MOO.dotx</Template>
  <TotalTime>253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Ing. En sistemas
Ocotal, Nueva Segovia, 20 de agosto de 1994
nicaragüense
Bo. Noel Wellock; De Disnorte 3c.E 1c.N. Ocotal
Soltero
481-200894-0002C</dc:subject>
  <dc:creator>daniel santos inestroza orozco</dc:creator>
  <cp:keywords/>
  <dc:description/>
  <cp:lastModifiedBy>Daniel Inestroza</cp:lastModifiedBy>
  <cp:revision>31</cp:revision>
  <cp:lastPrinted>2017-07-14T00:21:00Z</cp:lastPrinted>
  <dcterms:created xsi:type="dcterms:W3CDTF">2017-07-13T17:04:00Z</dcterms:created>
  <dcterms:modified xsi:type="dcterms:W3CDTF">2026-04-20T23:28:00Z</dcterms:modified>
</cp:coreProperties>
</file>